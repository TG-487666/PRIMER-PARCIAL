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41C7D557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B96F5D1" w14:textId="4BA3DFA4" w:rsidR="003D1B71" w:rsidRPr="00665F95" w:rsidRDefault="00434A92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72797E" wp14:editId="3AD71F13">
                      <wp:simplePos x="0" y="0"/>
                      <wp:positionH relativeFrom="column">
                        <wp:posOffset>-206375</wp:posOffset>
                      </wp:positionH>
                      <wp:positionV relativeFrom="paragraph">
                        <wp:posOffset>-204470</wp:posOffset>
                      </wp:positionV>
                      <wp:extent cx="1981200" cy="2066925"/>
                      <wp:effectExtent l="0" t="0" r="19050" b="28575"/>
                      <wp:wrapNone/>
                      <wp:docPr id="5" name="Elips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206692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F0AB81" id="Elipse 5" o:spid="_x0000_s1026" style="position:absolute;margin-left:-16.25pt;margin-top:-16.1pt;width:156pt;height:16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" strokecolor="#162a3c [1604]" strokeweight="1pt">
                      <v:fill r:id="rId11" o:title="" recolor="t" rotate="t" type="frame"/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9612426" w14:textId="43D50CB7" w:rsidR="00434A92" w:rsidRPr="00665F95" w:rsidRDefault="00434A92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EB49BC0" w14:textId="495C03E2" w:rsidR="003D1B71" w:rsidRPr="00665F95" w:rsidRDefault="00DA6C60" w:rsidP="00310F17">
            <w:pPr>
              <w:pStyle w:val="Ttulo"/>
            </w:pPr>
            <w:r>
              <w:t xml:space="preserve">Ángel Tomás </w:t>
            </w:r>
            <w:proofErr w:type="spellStart"/>
            <w:r>
              <w:t>Juram</w:t>
            </w:r>
            <w:proofErr w:type="spellEnd"/>
            <w:r>
              <w:t xml:space="preserve"> </w:t>
            </w:r>
            <w:proofErr w:type="spellStart"/>
            <w:r>
              <w:t>Abí</w:t>
            </w:r>
            <w:proofErr w:type="spellEnd"/>
            <w:r w:rsidR="003D1B71" w:rsidRPr="00665F95">
              <w:rPr>
                <w:lang w:bidi="es-ES"/>
              </w:rPr>
              <w:br/>
            </w:r>
            <w:r>
              <w:t>Núñez Santiago</w:t>
            </w:r>
          </w:p>
        </w:tc>
      </w:tr>
      <w:tr w:rsidR="003D1B71" w:rsidRPr="00CA16E3" w14:paraId="1347857F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A50341D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1EBF74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3A72AD4B" w14:textId="6FCFCC16" w:rsidR="00434A92" w:rsidRPr="00434A92" w:rsidRDefault="00434A92" w:rsidP="00434A92">
            <w:pPr>
              <w:pStyle w:val="Ttulo2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t>Sobre mi</w:t>
            </w:r>
          </w:p>
          <w:p w14:paraId="1B6A1B13" w14:textId="13583840" w:rsidR="00434A92" w:rsidRPr="00434A92" w:rsidRDefault="00434A92" w:rsidP="00434A92">
            <w:pPr>
              <w:pStyle w:val="Ttulo2"/>
              <w:spacing w:before="0" w:after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pPr>
            <w:r w:rsidRPr="00434A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  <w:t>Soy estudiante de Contaduría Pública con interés en el área financiera,</w:t>
            </w:r>
          </w:p>
          <w:p w14:paraId="2AD8CCCD" w14:textId="51C55C13" w:rsidR="00434A92" w:rsidRPr="00434A92" w:rsidRDefault="00434A92" w:rsidP="00434A92">
            <w:pPr>
              <w:pStyle w:val="Ttulo2"/>
              <w:spacing w:before="0" w:after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pPr>
            <w:r w:rsidRPr="00434A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  <w:t>administrativa y mercantil. Me considero dedicado y con facilidad para</w:t>
            </w:r>
          </w:p>
          <w:p w14:paraId="5A35A039" w14:textId="77777777" w:rsidR="00434A92" w:rsidRPr="00434A92" w:rsidRDefault="00434A92" w:rsidP="00434A92">
            <w:pPr>
              <w:pStyle w:val="Ttulo2"/>
              <w:spacing w:before="0" w:after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pPr>
            <w:r w:rsidRPr="00434A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  <w:t>adaptarme a nuevos retos y con gran facilidad para comunicarme y</w:t>
            </w:r>
          </w:p>
          <w:p w14:paraId="56509D0C" w14:textId="77777777" w:rsidR="00434A92" w:rsidRPr="00434A92" w:rsidRDefault="00434A92" w:rsidP="00434A92">
            <w:pPr>
              <w:pStyle w:val="Ttulo2"/>
              <w:spacing w:before="0" w:after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pPr>
            <w:r w:rsidRPr="00434A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  <w:t>expresarme en público. Estoy motivado por crecer en el ámbito escolar y</w:t>
            </w:r>
          </w:p>
          <w:p w14:paraId="6DA5B63D" w14:textId="77777777" w:rsidR="00434A92" w:rsidRPr="00434A92" w:rsidRDefault="00434A92" w:rsidP="00434A92">
            <w:pPr>
              <w:pStyle w:val="Ttulo2"/>
              <w:spacing w:before="0" w:after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pPr>
            <w:r w:rsidRPr="00434A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  <w:t>laboral de la misma manera desarrollar habilidades suficientes para poder</w:t>
            </w:r>
          </w:p>
          <w:p w14:paraId="1F2D50B4" w14:textId="20F26EA7" w:rsidR="003D1B71" w:rsidRPr="00434A92" w:rsidRDefault="00434A92" w:rsidP="00434A92">
            <w:pPr>
              <w:pStyle w:val="Ttulo2"/>
              <w:spacing w:before="0" w:after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pPr>
            <w:r w:rsidRPr="00434A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  <w:t>emprender por mi cuenta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  <w:t>.</w:t>
            </w:r>
          </w:p>
          <w:p w14:paraId="10DC2010" w14:textId="67C6C14E" w:rsidR="00434A92" w:rsidRDefault="00434A92" w:rsidP="00434A92"/>
          <w:sdt>
            <w:sdtPr>
              <w:id w:val="-1554227259"/>
              <w:placeholder>
                <w:docPart w:val="B35131FA586648C78989100FBE9871BF"/>
              </w:placeholder>
              <w:temporary/>
              <w:showingPlcHdr/>
              <w15:appearance w15:val="hidden"/>
            </w:sdtPr>
            <w:sdtContent>
              <w:p w14:paraId="4EF2AFB7" w14:textId="6DE9C867" w:rsidR="00434A92" w:rsidRPr="00434A92" w:rsidRDefault="00434A92" w:rsidP="00434A92">
                <w:pPr>
                  <w:pStyle w:val="Ttulo2"/>
                  <w:rPr>
                    <w:rFonts w:ascii="Calibri" w:hAnsi="Calibri" w:cs="Calibri"/>
                    <w:color w:val="auto"/>
                    <w:sz w:val="22"/>
                    <w:szCs w:val="22"/>
                  </w:rPr>
                </w:pPr>
                <w:r w:rsidRPr="00F20161">
                  <w:t>Formación</w:t>
                </w:r>
              </w:p>
            </w:sdtContent>
          </w:sdt>
          <w:p w14:paraId="1A55496C" w14:textId="2145F2E7" w:rsidR="00961A7B" w:rsidRPr="00961A7B" w:rsidRDefault="00961A7B" w:rsidP="00961A7B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961A7B">
              <w:rPr>
                <w:b w:val="0"/>
                <w:bCs/>
              </w:rPr>
              <w:t>CECYT 4 "LÁZARO CÁRDENAS" IPN</w:t>
            </w:r>
          </w:p>
          <w:p w14:paraId="54EE6E3A" w14:textId="77777777" w:rsidR="00961A7B" w:rsidRPr="00961A7B" w:rsidRDefault="00961A7B" w:rsidP="00961A7B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961A7B">
              <w:rPr>
                <w:b w:val="0"/>
                <w:bCs/>
              </w:rPr>
              <w:t>TECNICO EN INSTALACIONES Y MANTENIMIENTO ELÉCTRICO</w:t>
            </w:r>
          </w:p>
          <w:p w14:paraId="5A079789" w14:textId="77777777" w:rsidR="00961A7B" w:rsidRPr="00961A7B" w:rsidRDefault="00961A7B" w:rsidP="00961A7B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961A7B">
              <w:rPr>
                <w:b w:val="0"/>
                <w:bCs/>
              </w:rPr>
              <w:t>(2022 - 2025)</w:t>
            </w:r>
          </w:p>
          <w:p w14:paraId="704D5542" w14:textId="77777777" w:rsidR="00961A7B" w:rsidRPr="00961A7B" w:rsidRDefault="00961A7B" w:rsidP="00961A7B">
            <w:pPr>
              <w:pStyle w:val="Nombredelaescuela"/>
              <w:spacing w:line="216" w:lineRule="auto"/>
              <w:rPr>
                <w:b w:val="0"/>
                <w:bCs/>
              </w:rPr>
            </w:pPr>
          </w:p>
          <w:p w14:paraId="36D66396" w14:textId="77777777" w:rsidR="00961A7B" w:rsidRPr="00961A7B" w:rsidRDefault="00961A7B" w:rsidP="00961A7B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961A7B">
              <w:rPr>
                <w:b w:val="0"/>
                <w:bCs/>
              </w:rPr>
              <w:t>ESCA UNIDAD SANTO TOMÁS</w:t>
            </w:r>
          </w:p>
          <w:p w14:paraId="59B74184" w14:textId="77777777" w:rsidR="00961A7B" w:rsidRPr="00961A7B" w:rsidRDefault="00961A7B" w:rsidP="00961A7B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961A7B">
              <w:rPr>
                <w:b w:val="0"/>
                <w:bCs/>
              </w:rPr>
              <w:t>(2025 - ACTUALMENTE CURSANDO)</w:t>
            </w:r>
          </w:p>
          <w:p w14:paraId="2E6E9C90" w14:textId="66593E7E" w:rsidR="003D1B71" w:rsidRPr="00961A7B" w:rsidRDefault="00961A7B" w:rsidP="00961A7B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961A7B">
              <w:rPr>
                <w:b w:val="0"/>
                <w:bCs/>
              </w:rPr>
              <w:t>LICENCIATURA EN CONTADOR PÚBLICO</w:t>
            </w:r>
          </w:p>
          <w:p w14:paraId="6478FAD4" w14:textId="2CCFEB1A" w:rsidR="003D1B71" w:rsidRPr="00F20161" w:rsidRDefault="00961A7B" w:rsidP="00F20161">
            <w:pPr>
              <w:pStyle w:val="Ttulo2"/>
            </w:pPr>
            <w:r>
              <w:t>Experiencia</w:t>
            </w:r>
          </w:p>
          <w:p w14:paraId="21DBD97B" w14:textId="77777777" w:rsidR="00961A7B" w:rsidRDefault="00961A7B" w:rsidP="00961A7B">
            <w:pPr>
              <w:spacing w:line="216" w:lineRule="auto"/>
            </w:pPr>
            <w:r>
              <w:t>EGUIA CONSULTORES S. DE R.L. DE C.V. (JUNIO 2025</w:t>
            </w:r>
          </w:p>
          <w:p w14:paraId="0A330639" w14:textId="77777777" w:rsidR="00961A7B" w:rsidRDefault="00961A7B" w:rsidP="00961A7B">
            <w:pPr>
              <w:spacing w:line="216" w:lineRule="auto"/>
            </w:pPr>
            <w:r>
              <w:t>- AGOSTO 2025)</w:t>
            </w:r>
          </w:p>
          <w:p w14:paraId="62827792" w14:textId="77777777" w:rsidR="00961A7B" w:rsidRDefault="00961A7B" w:rsidP="00961A7B">
            <w:pPr>
              <w:spacing w:line="216" w:lineRule="auto"/>
            </w:pPr>
            <w:r>
              <w:t>TÉCNICO EN INSTALACIONES Y</w:t>
            </w:r>
          </w:p>
          <w:p w14:paraId="42320517" w14:textId="77777777" w:rsidR="00961A7B" w:rsidRDefault="00961A7B" w:rsidP="00961A7B">
            <w:pPr>
              <w:spacing w:line="216" w:lineRule="auto"/>
            </w:pPr>
            <w:r>
              <w:t>MANTENIMIENTO ELÉCTRICO</w:t>
            </w:r>
          </w:p>
          <w:p w14:paraId="13FA1029" w14:textId="77777777" w:rsidR="00961A7B" w:rsidRDefault="00961A7B" w:rsidP="00961A7B">
            <w:pPr>
              <w:spacing w:line="216" w:lineRule="auto"/>
            </w:pPr>
          </w:p>
          <w:p w14:paraId="7B4AAF56" w14:textId="77777777" w:rsidR="00961A7B" w:rsidRDefault="00961A7B" w:rsidP="00961A7B">
            <w:pPr>
              <w:spacing w:line="216" w:lineRule="auto"/>
            </w:pPr>
            <w:r>
              <w:t>Instalación, revisión y mantenimiento de sistemas eléctricos.</w:t>
            </w:r>
          </w:p>
          <w:p w14:paraId="7B356A27" w14:textId="77777777" w:rsidR="00961A7B" w:rsidRDefault="00961A7B" w:rsidP="00961A7B">
            <w:pPr>
              <w:spacing w:line="216" w:lineRule="auto"/>
            </w:pPr>
            <w:r>
              <w:t>Resolución de fallas y apoyo en proyectos técnicos.</w:t>
            </w:r>
          </w:p>
          <w:p w14:paraId="103B91E7" w14:textId="4B365A5F" w:rsidR="003D1B71" w:rsidRPr="00665F95" w:rsidRDefault="00961A7B" w:rsidP="00961A7B">
            <w:pPr>
              <w:spacing w:line="216" w:lineRule="auto"/>
            </w:pPr>
            <w:r>
              <w:t>Trabajo en equipo y cumplimiento de normas de seguridad.</w:t>
            </w:r>
          </w:p>
          <w:p w14:paraId="5858FA32" w14:textId="7CEBA65A" w:rsidR="003D1B71" w:rsidRPr="00F20161" w:rsidRDefault="00961A7B" w:rsidP="00F20161">
            <w:pPr>
              <w:pStyle w:val="Ttulo2"/>
            </w:pPr>
            <w:r>
              <w:t>Hobbies</w:t>
            </w:r>
          </w:p>
          <w:p w14:paraId="66EB9465" w14:textId="77777777" w:rsidR="00961A7B" w:rsidRDefault="00961A7B" w:rsidP="00961A7B">
            <w:pPr>
              <w:spacing w:line="216" w:lineRule="auto"/>
            </w:pPr>
            <w:r>
              <w:rPr>
                <w:rFonts w:ascii="Segoe UI Emoji" w:hAnsi="Segoe UI Emoji" w:cs="Segoe UI Emoji"/>
              </w:rPr>
              <w:t>🎵</w:t>
            </w:r>
            <w:r>
              <w:t xml:space="preserve"> Escuchar y crear música</w:t>
            </w:r>
          </w:p>
          <w:p w14:paraId="76A8E4A5" w14:textId="77777777" w:rsidR="00961A7B" w:rsidRDefault="00961A7B" w:rsidP="00961A7B">
            <w:pPr>
              <w:spacing w:line="216" w:lineRule="auto"/>
            </w:pPr>
            <w:r>
              <w:rPr>
                <w:rFonts w:ascii="Segoe UI Emoji" w:hAnsi="Segoe UI Emoji" w:cs="Segoe UI Emoji"/>
              </w:rPr>
              <w:t>👕</w:t>
            </w:r>
            <w:r>
              <w:t xml:space="preserve"> Moda y diseño urbano</w:t>
            </w:r>
          </w:p>
          <w:p w14:paraId="485874BE" w14:textId="77777777" w:rsidR="00961A7B" w:rsidRDefault="00961A7B" w:rsidP="00961A7B">
            <w:pPr>
              <w:spacing w:line="216" w:lineRule="auto"/>
            </w:pPr>
            <w:r>
              <w:rPr>
                <w:rFonts w:ascii="Segoe UI Emoji" w:hAnsi="Segoe UI Emoji" w:cs="Segoe UI Emoji"/>
              </w:rPr>
              <w:t>⚽</w:t>
            </w:r>
            <w:r>
              <w:t xml:space="preserve"> Fútbol / Deporte</w:t>
            </w:r>
          </w:p>
          <w:p w14:paraId="04837EF5" w14:textId="77777777" w:rsidR="00961A7B" w:rsidRDefault="00961A7B" w:rsidP="00961A7B">
            <w:pPr>
              <w:spacing w:line="216" w:lineRule="auto"/>
            </w:pPr>
            <w:r>
              <w:rPr>
                <w:rFonts w:ascii="Segoe UI Emoji" w:hAnsi="Segoe UI Emoji" w:cs="Segoe UI Emoji"/>
              </w:rPr>
              <w:t>🎨</w:t>
            </w:r>
            <w:r>
              <w:t xml:space="preserve"> </w:t>
            </w:r>
            <w:proofErr w:type="spellStart"/>
            <w:r>
              <w:t>Graffiti</w:t>
            </w:r>
            <w:proofErr w:type="spellEnd"/>
          </w:p>
          <w:p w14:paraId="47369038" w14:textId="43AA3FFD" w:rsidR="003D1B71" w:rsidRPr="00961A7B" w:rsidRDefault="00961A7B" w:rsidP="00961A7B">
            <w:pPr>
              <w:spacing w:line="216" w:lineRule="auto"/>
            </w:pPr>
            <w:r>
              <w:rPr>
                <w:rFonts w:ascii="Segoe UI Emoji" w:hAnsi="Segoe UI Emoji" w:cs="Segoe UI Emoji"/>
              </w:rPr>
              <w:t>🎮</w:t>
            </w:r>
            <w:r>
              <w:t xml:space="preserve"> Videojuegos</w:t>
            </w:r>
          </w:p>
        </w:tc>
      </w:tr>
      <w:tr w:rsidR="003D1B71" w:rsidRPr="00CA16E3" w14:paraId="07A0C95F" w14:textId="77777777" w:rsidTr="003D1B71">
        <w:trPr>
          <w:trHeight w:val="1164"/>
        </w:trPr>
        <w:tc>
          <w:tcPr>
            <w:tcW w:w="720" w:type="dxa"/>
          </w:tcPr>
          <w:p w14:paraId="39D901C0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524E775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03D0630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C72B54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16D3AE80" w14:textId="77777777" w:rsidTr="003D1B71">
        <w:trPr>
          <w:trHeight w:val="543"/>
        </w:trPr>
        <w:tc>
          <w:tcPr>
            <w:tcW w:w="720" w:type="dxa"/>
          </w:tcPr>
          <w:p w14:paraId="3E5A0912" w14:textId="3BB0C5B1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1ABCED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F6B9214" wp14:editId="7CCFC37B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93D533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FCE8B37" w14:textId="77777777" w:rsidR="003D1B71" w:rsidRPr="00CA16E3" w:rsidRDefault="00892260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645700282"/>
                <w:placeholder>
                  <w:docPart w:val="BC6971DA1A684F68B2E43A7D9F7F874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14:paraId="11BFA2E3" w14:textId="55C2B52B" w:rsidR="003D1B71" w:rsidRPr="00CA16E3" w:rsidRDefault="00DA6C6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Ciudad de México 05219</w:t>
            </w:r>
          </w:p>
        </w:tc>
        <w:tc>
          <w:tcPr>
            <w:tcW w:w="423" w:type="dxa"/>
            <w:vMerge/>
          </w:tcPr>
          <w:p w14:paraId="7FD8932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2919A2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F04D9C1" w14:textId="77777777" w:rsidTr="003D1B71">
        <w:trPr>
          <w:trHeight w:val="183"/>
        </w:trPr>
        <w:tc>
          <w:tcPr>
            <w:tcW w:w="720" w:type="dxa"/>
          </w:tcPr>
          <w:p w14:paraId="51DA204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815B523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3D2DC0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B4FC9F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F7A2DA0" w14:textId="77777777" w:rsidTr="003D1B71">
        <w:trPr>
          <w:trHeight w:val="624"/>
        </w:trPr>
        <w:tc>
          <w:tcPr>
            <w:tcW w:w="720" w:type="dxa"/>
          </w:tcPr>
          <w:p w14:paraId="7822C21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87BD0E1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8B4B0E" wp14:editId="7FCB3E36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74E9C2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1092552" w14:textId="452715B7" w:rsidR="003D1B71" w:rsidRPr="00CA16E3" w:rsidRDefault="00DA6C6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5569067721</w:t>
            </w:r>
          </w:p>
        </w:tc>
        <w:tc>
          <w:tcPr>
            <w:tcW w:w="423" w:type="dxa"/>
            <w:vMerge/>
          </w:tcPr>
          <w:p w14:paraId="06E9B5F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EF6DC9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702F499" w14:textId="77777777" w:rsidTr="003D1B71">
        <w:trPr>
          <w:trHeight w:val="183"/>
        </w:trPr>
        <w:tc>
          <w:tcPr>
            <w:tcW w:w="720" w:type="dxa"/>
          </w:tcPr>
          <w:p w14:paraId="3D3554FA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09CC6B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CF3F74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662CA9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DC0A6FA" w14:textId="77777777" w:rsidTr="003D1B71">
        <w:trPr>
          <w:trHeight w:val="633"/>
        </w:trPr>
        <w:tc>
          <w:tcPr>
            <w:tcW w:w="720" w:type="dxa"/>
          </w:tcPr>
          <w:p w14:paraId="676E6114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08F31C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31E8D90" wp14:editId="36298F2D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902A65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0748BC2" w14:textId="403D77C7" w:rsidR="003D1B71" w:rsidRPr="00DA6C60" w:rsidRDefault="00DA6C60" w:rsidP="00DA6C60">
            <w:pPr>
              <w:pStyle w:val="Informacin"/>
              <w:rPr>
                <w:sz w:val="16"/>
                <w:szCs w:val="16"/>
                <w:lang w:val="es-ES_tradnl"/>
              </w:rPr>
            </w:pPr>
            <w:r w:rsidRPr="00DA6C60">
              <w:rPr>
                <w:sz w:val="16"/>
                <w:szCs w:val="16"/>
                <w:lang w:val="es-ES_tradnl"/>
              </w:rPr>
              <w:t>tomasnunez865@gmail.com</w:t>
            </w:r>
          </w:p>
        </w:tc>
        <w:tc>
          <w:tcPr>
            <w:tcW w:w="423" w:type="dxa"/>
            <w:vMerge/>
          </w:tcPr>
          <w:p w14:paraId="722278B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F7E5CF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DA6C60" w:rsidRPr="00CA16E3" w14:paraId="79A5394A" w14:textId="77777777" w:rsidTr="003D1B71">
        <w:trPr>
          <w:trHeight w:val="633"/>
        </w:trPr>
        <w:tc>
          <w:tcPr>
            <w:tcW w:w="720" w:type="dxa"/>
          </w:tcPr>
          <w:p w14:paraId="7E3A98B6" w14:textId="77777777" w:rsidR="00DA6C60" w:rsidRPr="00CA16E3" w:rsidRDefault="00DA6C60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9018763" w14:textId="77777777" w:rsidR="00DA6C60" w:rsidRPr="00CA16E3" w:rsidRDefault="00DA6C60" w:rsidP="006D79A8">
            <w:pPr>
              <w:pStyle w:val="Informacin"/>
              <w:jc w:val="center"/>
              <w:rPr>
                <w:noProof/>
                <w:lang w:val="en-US" w:eastAsia="zh-CN"/>
              </w:rPr>
            </w:pPr>
          </w:p>
        </w:tc>
        <w:tc>
          <w:tcPr>
            <w:tcW w:w="2312" w:type="dxa"/>
            <w:vAlign w:val="center"/>
          </w:tcPr>
          <w:p w14:paraId="3AB3B1D0" w14:textId="77777777" w:rsidR="00DA6C60" w:rsidRDefault="00DA6C60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1AB95208" w14:textId="77777777" w:rsidR="00DA6C60" w:rsidRPr="00CA16E3" w:rsidRDefault="00DA6C60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28CABBC" w14:textId="77777777" w:rsidR="00DA6C60" w:rsidRPr="00CA16E3" w:rsidRDefault="00DA6C60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F2F9E7D" w14:textId="77777777" w:rsidTr="003D1B71">
        <w:trPr>
          <w:trHeight w:val="174"/>
        </w:trPr>
        <w:tc>
          <w:tcPr>
            <w:tcW w:w="720" w:type="dxa"/>
          </w:tcPr>
          <w:p w14:paraId="02D2905A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2F883C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2E3E37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B999D2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978A03E" w14:textId="77777777" w:rsidTr="003D1B71">
        <w:trPr>
          <w:trHeight w:val="633"/>
        </w:trPr>
        <w:tc>
          <w:tcPr>
            <w:tcW w:w="720" w:type="dxa"/>
          </w:tcPr>
          <w:p w14:paraId="20E004C4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D23A77F" w14:textId="54215CB4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6BDD9A3C" w14:textId="2587118F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2F72ED9A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71205E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F8D0005" w14:textId="77777777" w:rsidTr="00665F95">
        <w:trPr>
          <w:trHeight w:val="4071"/>
        </w:trPr>
        <w:tc>
          <w:tcPr>
            <w:tcW w:w="720" w:type="dxa"/>
          </w:tcPr>
          <w:p w14:paraId="63A84F00" w14:textId="73AA784F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AEBA318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4CDC9F5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46DAB63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F46A7D0" w14:textId="2E28566B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2180D" w14:textId="77777777" w:rsidR="00892260" w:rsidRDefault="00892260" w:rsidP="00590471">
      <w:r>
        <w:separator/>
      </w:r>
    </w:p>
  </w:endnote>
  <w:endnote w:type="continuationSeparator" w:id="0">
    <w:p w14:paraId="6C6774F0" w14:textId="77777777" w:rsidR="00892260" w:rsidRDefault="0089226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03E31" w14:textId="77777777" w:rsidR="00892260" w:rsidRDefault="00892260" w:rsidP="00590471">
      <w:r>
        <w:separator/>
      </w:r>
    </w:p>
  </w:footnote>
  <w:footnote w:type="continuationSeparator" w:id="0">
    <w:p w14:paraId="6D7D86EF" w14:textId="77777777" w:rsidR="00892260" w:rsidRDefault="0089226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0F42A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69561CA" wp14:editId="5BD57EEA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5598FF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60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34A92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92260"/>
    <w:rsid w:val="008A1E6E"/>
    <w:rsid w:val="008C024F"/>
    <w:rsid w:val="008C2CFC"/>
    <w:rsid w:val="00912DC8"/>
    <w:rsid w:val="009475DC"/>
    <w:rsid w:val="00961A7B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A6C60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8EE23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AC1FA3B7-EF38-4CEE-95D2-63B74C0D59CD%7d\%7b88739B25-291A-46A7-AD9B-748854AA56AC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6971DA1A684F68B2E43A7D9F7F87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64E985-4E2F-4708-A131-64D7BD7A7918}"/>
      </w:docPartPr>
      <w:docPartBody>
        <w:p w:rsidR="00000000" w:rsidRDefault="00FD4944">
          <w:pPr>
            <w:pStyle w:val="BC6971DA1A684F68B2E43A7D9F7F8741"/>
          </w:pPr>
          <w:r w:rsidRPr="00CA16E3">
            <w:rPr>
              <w:lang w:val="es-ES_tradnl" w:bidi="es-ES"/>
            </w:rPr>
            <w:t>[Su dirección]</w:t>
          </w:r>
        </w:p>
      </w:docPartBody>
    </w:docPart>
    <w:docPart>
      <w:docPartPr>
        <w:name w:val="B35131FA586648C78989100FBE9871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5CD684-6E6E-483B-BEE9-B24F3E6D7638}"/>
      </w:docPartPr>
      <w:docPartBody>
        <w:p w:rsidR="00000000" w:rsidRDefault="00D47B4C" w:rsidP="00D47B4C">
          <w:pPr>
            <w:pStyle w:val="B35131FA586648C78989100FBE9871BF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4C"/>
    <w:rsid w:val="00D47B4C"/>
    <w:rsid w:val="00FD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8EDF82AF609414F96D92561EAFE8572">
    <w:name w:val="48EDF82AF609414F96D92561EAFE8572"/>
  </w:style>
  <w:style w:type="paragraph" w:customStyle="1" w:styleId="DBB4B6AFF55B4AAFA1B47365E1ED16CD">
    <w:name w:val="DBB4B6AFF55B4AAFA1B47365E1ED16CD"/>
  </w:style>
  <w:style w:type="paragraph" w:customStyle="1" w:styleId="CC4001B165934B14ADB814BFA868D2DD">
    <w:name w:val="CC4001B165934B14ADB814BFA868D2DD"/>
  </w:style>
  <w:style w:type="paragraph" w:customStyle="1" w:styleId="7DF9328B28CE45EDA292974DE465C12B">
    <w:name w:val="7DF9328B28CE45EDA292974DE465C12B"/>
  </w:style>
  <w:style w:type="paragraph" w:customStyle="1" w:styleId="D9E41FCF806D475096F67823D798DC9A">
    <w:name w:val="D9E41FCF806D475096F67823D798DC9A"/>
  </w:style>
  <w:style w:type="paragraph" w:customStyle="1" w:styleId="5567841B09F142A39A35297C2FBC537E">
    <w:name w:val="5567841B09F142A39A35297C2FBC537E"/>
  </w:style>
  <w:style w:type="paragraph" w:customStyle="1" w:styleId="AEC32B9A134B4441A6344AFD929A3688">
    <w:name w:val="AEC32B9A134B4441A6344AFD929A3688"/>
  </w:style>
  <w:style w:type="paragraph" w:customStyle="1" w:styleId="033E034D352B43C4BEDDBA92C70DC4C8">
    <w:name w:val="033E034D352B43C4BEDDBA92C70DC4C8"/>
  </w:style>
  <w:style w:type="paragraph" w:customStyle="1" w:styleId="9607FA640E1144419BA314ED9502A00F">
    <w:name w:val="9607FA640E1144419BA314ED9502A00F"/>
  </w:style>
  <w:style w:type="paragraph" w:customStyle="1" w:styleId="9B81D46F0CF5471D947489D4EBF3FD4F">
    <w:name w:val="9B81D46F0CF5471D947489D4EBF3FD4F"/>
  </w:style>
  <w:style w:type="paragraph" w:customStyle="1" w:styleId="25C283176D274F9195A7EBF39B77B446">
    <w:name w:val="25C283176D274F9195A7EBF39B77B446"/>
  </w:style>
  <w:style w:type="paragraph" w:customStyle="1" w:styleId="EF1E738E887C4236B34800964161C6E7">
    <w:name w:val="EF1E738E887C4236B34800964161C6E7"/>
  </w:style>
  <w:style w:type="paragraph" w:customStyle="1" w:styleId="4721314C87EC4F9987F285A098C49F8C">
    <w:name w:val="4721314C87EC4F9987F285A098C49F8C"/>
  </w:style>
  <w:style w:type="paragraph" w:customStyle="1" w:styleId="42C595C0F66140B382AF1B504DD9D11B">
    <w:name w:val="42C595C0F66140B382AF1B504DD9D11B"/>
  </w:style>
  <w:style w:type="paragraph" w:customStyle="1" w:styleId="3BB12FF871C64DA2B3E24032B4AF6EBE">
    <w:name w:val="3BB12FF871C64DA2B3E24032B4AF6EBE"/>
  </w:style>
  <w:style w:type="paragraph" w:customStyle="1" w:styleId="B3767946040049EEB42E2999855FF28C">
    <w:name w:val="B3767946040049EEB42E2999855FF28C"/>
  </w:style>
  <w:style w:type="paragraph" w:customStyle="1" w:styleId="0ABD6875B6E7448694E20CC330F5E444">
    <w:name w:val="0ABD6875B6E7448694E20CC330F5E444"/>
  </w:style>
  <w:style w:type="paragraph" w:customStyle="1" w:styleId="417C40D5176D41229BEF28FF0264ED74">
    <w:name w:val="417C40D5176D41229BEF28FF0264ED74"/>
  </w:style>
  <w:style w:type="paragraph" w:customStyle="1" w:styleId="CD26BF33CEFF4ED3AFA0254D92F532F9">
    <w:name w:val="CD26BF33CEFF4ED3AFA0254D92F532F9"/>
  </w:style>
  <w:style w:type="paragraph" w:customStyle="1" w:styleId="A14E0DE036CF490FA96DA87960FD28E9">
    <w:name w:val="A14E0DE036CF490FA96DA87960FD28E9"/>
  </w:style>
  <w:style w:type="paragraph" w:customStyle="1" w:styleId="7C01347323A34EB9B3F2F7069BE62A87">
    <w:name w:val="7C01347323A34EB9B3F2F7069BE62A87"/>
  </w:style>
  <w:style w:type="paragraph" w:customStyle="1" w:styleId="BA936A27F9E643EEBF735480883B3FFA">
    <w:name w:val="BA936A27F9E643EEBF735480883B3FFA"/>
  </w:style>
  <w:style w:type="paragraph" w:customStyle="1" w:styleId="458EA96CBB5541C3BAEF786DFBF1F6FA">
    <w:name w:val="458EA96CBB5541C3BAEF786DFBF1F6FA"/>
  </w:style>
  <w:style w:type="paragraph" w:customStyle="1" w:styleId="E2D7DBC648A34AD397AF132089EFD44C">
    <w:name w:val="E2D7DBC648A34AD397AF132089EFD44C"/>
  </w:style>
  <w:style w:type="paragraph" w:customStyle="1" w:styleId="0A6BFAC0341041C8A8E6156194FD2886">
    <w:name w:val="0A6BFAC0341041C8A8E6156194FD2886"/>
  </w:style>
  <w:style w:type="paragraph" w:customStyle="1" w:styleId="D140FF17C19D4D13B17904D10E91EB33">
    <w:name w:val="D140FF17C19D4D13B17904D10E91EB33"/>
  </w:style>
  <w:style w:type="paragraph" w:customStyle="1" w:styleId="9F6FCFC21A44427BBD3B10F46D42428D">
    <w:name w:val="9F6FCFC21A44427BBD3B10F46D42428D"/>
  </w:style>
  <w:style w:type="paragraph" w:customStyle="1" w:styleId="D3BACFBC0A8A42E685C98B493202BB0C">
    <w:name w:val="D3BACFBC0A8A42E685C98B493202BB0C"/>
  </w:style>
  <w:style w:type="paragraph" w:customStyle="1" w:styleId="3436CC60556F48F7875CD2D877C4FAA1">
    <w:name w:val="3436CC60556F48F7875CD2D877C4FAA1"/>
  </w:style>
  <w:style w:type="paragraph" w:customStyle="1" w:styleId="BC6971DA1A684F68B2E43A7D9F7F8741">
    <w:name w:val="BC6971DA1A684F68B2E43A7D9F7F8741"/>
  </w:style>
  <w:style w:type="paragraph" w:customStyle="1" w:styleId="B5F650F2F79C46B3A84D62CA05E387CC">
    <w:name w:val="B5F650F2F79C46B3A84D62CA05E387CC"/>
  </w:style>
  <w:style w:type="paragraph" w:customStyle="1" w:styleId="51A1703AE888437D959F517D0E6334E2">
    <w:name w:val="51A1703AE888437D959F517D0E6334E2"/>
  </w:style>
  <w:style w:type="paragraph" w:customStyle="1" w:styleId="9056F41D92A546C7AEC60CA9FB1EDA4F">
    <w:name w:val="9056F41D92A546C7AEC60CA9FB1EDA4F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DA47A794F2104FEBB1BDC3D089A027EA">
    <w:name w:val="DA47A794F2104FEBB1BDC3D089A027EA"/>
  </w:style>
  <w:style w:type="paragraph" w:customStyle="1" w:styleId="27EC53391DA34862A6B9CFE220195376">
    <w:name w:val="27EC53391DA34862A6B9CFE220195376"/>
    <w:rsid w:val="00D47B4C"/>
  </w:style>
  <w:style w:type="paragraph" w:customStyle="1" w:styleId="29461A0EFC7B4DE084C231CE1C989C46">
    <w:name w:val="29461A0EFC7B4DE084C231CE1C989C46"/>
    <w:rsid w:val="00D47B4C"/>
  </w:style>
  <w:style w:type="paragraph" w:customStyle="1" w:styleId="B35131FA586648C78989100FBE9871BF">
    <w:name w:val="B35131FA586648C78989100FBE9871BF"/>
    <w:rsid w:val="00D47B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{88739B25-291A-46A7-AD9B-748854AA56AC}tf78128832_win32</Template>
  <TotalTime>0</TotalTime>
  <Pages>1</Pages>
  <Words>178</Words>
  <Characters>985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2025-09-08T16:13:00Z</dcterms:created>
  <dcterms:modified xsi:type="dcterms:W3CDTF">2025-09-08T16:39:00Z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